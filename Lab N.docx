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107D" w14:textId="77777777" w:rsidR="004E25E3" w:rsidRPr="007607C0" w:rsidRDefault="004E25E3" w:rsidP="004E25E3">
      <w:pPr>
        <w:jc w:val="center"/>
        <w:rPr>
          <w:rFonts w:ascii="Inter" w:hAnsi="Inter"/>
        </w:rPr>
      </w:pPr>
      <w:r w:rsidRPr="007607C0">
        <w:rPr>
          <w:rFonts w:ascii="Inter" w:hAnsi="Inter"/>
          <w:noProof/>
        </w:rPr>
        <w:drawing>
          <wp:inline distT="0" distB="0" distL="0" distR="0" wp14:anchorId="35EAD89D" wp14:editId="0D84DDBF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8AA4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3A877964" w14:textId="72911044" w:rsidR="004E25E3" w:rsidRPr="007607C0" w:rsidRDefault="004E25E3" w:rsidP="004E25E3">
      <w:pPr>
        <w:pStyle w:val="Title"/>
        <w:jc w:val="center"/>
        <w:rPr>
          <w:rFonts w:ascii="Inter" w:hAnsi="Inter"/>
        </w:rPr>
      </w:pPr>
      <w:r w:rsidRPr="007607C0">
        <w:rPr>
          <w:rFonts w:ascii="Inter" w:hAnsi="Inter"/>
        </w:rPr>
        <w:t xml:space="preserve">Lab </w:t>
      </w:r>
      <w:r w:rsidR="00CF41B2">
        <w:rPr>
          <w:rFonts w:ascii="Inter" w:hAnsi="Inter"/>
        </w:rPr>
        <w:t>N</w:t>
      </w:r>
    </w:p>
    <w:p w14:paraId="7A48B390" w14:textId="03E7AC88" w:rsidR="004E25E3" w:rsidRPr="007607C0" w:rsidRDefault="00A40485" w:rsidP="004E25E3">
      <w:pPr>
        <w:pStyle w:val="Subtitle"/>
        <w:jc w:val="center"/>
        <w:rPr>
          <w:rFonts w:ascii="Inter" w:hAnsi="Inter"/>
        </w:rPr>
      </w:pPr>
      <w:r>
        <w:rPr>
          <w:rFonts w:ascii="Inter" w:hAnsi="Inter"/>
          <w:b/>
          <w:bCs/>
        </w:rPr>
        <w:t>Subtitle</w:t>
      </w:r>
    </w:p>
    <w:p w14:paraId="521D8B08" w14:textId="77777777" w:rsidR="004E25E3" w:rsidRPr="007607C0" w:rsidRDefault="004E25E3" w:rsidP="004E25E3">
      <w:pPr>
        <w:rPr>
          <w:rFonts w:ascii="Inter" w:hAnsi="Inter"/>
        </w:rPr>
      </w:pPr>
    </w:p>
    <w:p w14:paraId="526B8527" w14:textId="77777777" w:rsidR="004E25E3" w:rsidRPr="007607C0" w:rsidRDefault="007607C0" w:rsidP="004E25E3">
      <w:pPr>
        <w:jc w:val="center"/>
        <w:rPr>
          <w:rFonts w:ascii="Inter" w:hAnsi="Inter"/>
        </w:rPr>
      </w:pPr>
      <w:hyperlink r:id="rId7" w:history="1">
        <w:r w:rsidRPr="007607C0">
          <w:rPr>
            <w:rStyle w:val="Hyperlink"/>
            <w:rFonts w:ascii="Inter" w:hAnsi="Inter"/>
          </w:rPr>
          <w:t>https://github.com/mmujtaba25/cs-212</w:t>
        </w:r>
      </w:hyperlink>
      <w:r w:rsidRPr="007607C0">
        <w:rPr>
          <w:rFonts w:ascii="Inter" w:hAnsi="Inter"/>
        </w:rPr>
        <w:t xml:space="preserve"> </w:t>
      </w:r>
      <w:r w:rsidR="004E25E3" w:rsidRPr="007607C0">
        <w:rPr>
          <w:rFonts w:ascii="Inter" w:hAnsi="Inter"/>
        </w:rPr>
        <w:t xml:space="preserve"> </w:t>
      </w:r>
    </w:p>
    <w:p w14:paraId="01DFFB71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08BDE277" w14:textId="77777777" w:rsidR="004E25E3" w:rsidRPr="007607C0" w:rsidRDefault="004E25E3" w:rsidP="004E25E3">
      <w:pPr>
        <w:jc w:val="center"/>
        <w:rPr>
          <w:rStyle w:val="Strong"/>
          <w:rFonts w:ascii="Inter" w:hAnsi="Inter"/>
        </w:rPr>
      </w:pPr>
      <w:r w:rsidRPr="007607C0">
        <w:rPr>
          <w:rStyle w:val="Strong"/>
          <w:rFonts w:ascii="Inter" w:hAnsi="Inter"/>
        </w:rPr>
        <w:t>Muhammad Mujtaba</w:t>
      </w:r>
    </w:p>
    <w:p w14:paraId="77A59C7D" w14:textId="77777777" w:rsidR="004E25E3" w:rsidRPr="007607C0" w:rsidRDefault="004E25E3" w:rsidP="004E25E3">
      <w:pPr>
        <w:jc w:val="center"/>
        <w:rPr>
          <w:rStyle w:val="Strong"/>
          <w:rFonts w:ascii="Inter" w:hAnsi="Inter"/>
        </w:rPr>
      </w:pPr>
      <w:r w:rsidRPr="007607C0">
        <w:rPr>
          <w:rStyle w:val="Strong"/>
          <w:rFonts w:ascii="Inter" w:hAnsi="Inter"/>
        </w:rPr>
        <w:t>CMD ID: 540040</w:t>
      </w:r>
    </w:p>
    <w:p w14:paraId="27714D28" w14:textId="77777777" w:rsidR="004E25E3" w:rsidRPr="007607C0" w:rsidRDefault="004E25E3" w:rsidP="004E25E3">
      <w:pPr>
        <w:jc w:val="center"/>
        <w:rPr>
          <w:rFonts w:ascii="Inter" w:hAnsi="Inter"/>
        </w:rPr>
      </w:pPr>
      <w:hyperlink r:id="rId8" w:history="1">
        <w:r w:rsidRPr="007607C0">
          <w:rPr>
            <w:rStyle w:val="Hyperlink"/>
            <w:rFonts w:ascii="Inter" w:hAnsi="Inter"/>
          </w:rPr>
          <w:t>mmujtaba.bese25seecs@seecs.edu.pk</w:t>
        </w:r>
      </w:hyperlink>
      <w:r w:rsidRPr="007607C0">
        <w:rPr>
          <w:rFonts w:ascii="Inter" w:hAnsi="Inter"/>
        </w:rPr>
        <w:t xml:space="preserve"> </w:t>
      </w:r>
    </w:p>
    <w:p w14:paraId="40A9B559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499EEB8D" w14:textId="77777777" w:rsidR="004E25E3" w:rsidRPr="007607C0" w:rsidRDefault="004E25E3" w:rsidP="004E25E3">
      <w:pPr>
        <w:pStyle w:val="Subtitle"/>
        <w:jc w:val="center"/>
        <w:rPr>
          <w:rFonts w:ascii="Inter" w:hAnsi="Inter"/>
        </w:rPr>
      </w:pPr>
    </w:p>
    <w:p w14:paraId="70BF605A" w14:textId="77777777" w:rsidR="004E25E3" w:rsidRPr="007607C0" w:rsidRDefault="004E25E3" w:rsidP="004E25E3">
      <w:pPr>
        <w:pStyle w:val="Subtitle"/>
        <w:jc w:val="center"/>
        <w:rPr>
          <w:rFonts w:ascii="Inter" w:hAnsi="Inter"/>
        </w:rPr>
      </w:pPr>
    </w:p>
    <w:p w14:paraId="78E05E9E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529AD240" w14:textId="77777777" w:rsidR="004E25E3" w:rsidRPr="007607C0" w:rsidRDefault="004E25E3" w:rsidP="004E25E3">
      <w:pPr>
        <w:rPr>
          <w:rFonts w:ascii="Inter" w:hAnsi="Inter"/>
        </w:rPr>
      </w:pPr>
    </w:p>
    <w:p w14:paraId="1880CF06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2092D0A1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3B5A73D9" w14:textId="77777777" w:rsidR="004E25E3" w:rsidRDefault="004E25E3" w:rsidP="004E25E3">
      <w:pPr>
        <w:jc w:val="center"/>
        <w:rPr>
          <w:rFonts w:ascii="Inter" w:hAnsi="Inter"/>
        </w:rPr>
      </w:pPr>
    </w:p>
    <w:p w14:paraId="181B30FD" w14:textId="77777777" w:rsidR="00FC372E" w:rsidRDefault="00FC372E" w:rsidP="004E25E3">
      <w:pPr>
        <w:jc w:val="center"/>
        <w:rPr>
          <w:rFonts w:ascii="Inter" w:hAnsi="Inter"/>
        </w:rPr>
      </w:pPr>
    </w:p>
    <w:p w14:paraId="0CF51323" w14:textId="77777777" w:rsidR="00E40405" w:rsidRPr="007607C0" w:rsidRDefault="00E40405" w:rsidP="004E25E3">
      <w:pPr>
        <w:jc w:val="center"/>
        <w:rPr>
          <w:rFonts w:ascii="Inter" w:hAnsi="Inter"/>
        </w:rPr>
      </w:pPr>
    </w:p>
    <w:p w14:paraId="50D19269" w14:textId="77777777" w:rsidR="007607C0" w:rsidRPr="007607C0" w:rsidRDefault="007607C0" w:rsidP="004E25E3">
      <w:pPr>
        <w:jc w:val="center"/>
        <w:rPr>
          <w:rFonts w:ascii="Inter" w:hAnsi="Inter"/>
        </w:rPr>
      </w:pPr>
    </w:p>
    <w:p w14:paraId="12EAA695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4F054CD6" w14:textId="77777777" w:rsidR="004E25E3" w:rsidRPr="007607C0" w:rsidRDefault="004E25E3" w:rsidP="004E25E3">
      <w:pPr>
        <w:pStyle w:val="Subtitle"/>
        <w:jc w:val="center"/>
        <w:rPr>
          <w:rFonts w:ascii="Inter" w:hAnsi="Inter"/>
        </w:rPr>
      </w:pPr>
      <w:r w:rsidRPr="007607C0">
        <w:rPr>
          <w:rFonts w:ascii="Inter" w:hAnsi="Inter"/>
          <w:b/>
          <w:bCs/>
        </w:rPr>
        <w:t xml:space="preserve">Class: </w:t>
      </w:r>
      <w:r w:rsidRPr="007607C0">
        <w:rPr>
          <w:rFonts w:ascii="Inter" w:hAnsi="Inter"/>
        </w:rPr>
        <w:t>BESE 16B</w:t>
      </w:r>
    </w:p>
    <w:p w14:paraId="19619C1D" w14:textId="77777777" w:rsidR="00226A0D" w:rsidRPr="007607C0" w:rsidRDefault="004E25E3" w:rsidP="004E25E3">
      <w:pPr>
        <w:pStyle w:val="Subtitle"/>
        <w:jc w:val="center"/>
        <w:rPr>
          <w:rFonts w:ascii="Inter" w:hAnsi="Inter"/>
        </w:rPr>
      </w:pPr>
      <w:r w:rsidRPr="007607C0">
        <w:rPr>
          <w:rFonts w:ascii="Inter" w:hAnsi="Inter"/>
          <w:b/>
          <w:bCs/>
        </w:rPr>
        <w:t xml:space="preserve">Batch: </w:t>
      </w:r>
      <w:r w:rsidRPr="007607C0">
        <w:rPr>
          <w:rFonts w:ascii="Inter" w:hAnsi="Inter"/>
        </w:rPr>
        <w:t>2k25</w:t>
      </w:r>
    </w:p>
    <w:sectPr w:rsidR="00226A0D" w:rsidRPr="007607C0" w:rsidSect="00431707">
      <w:footerReference w:type="even" r:id="rId9"/>
      <w:footerReference w:type="default" r:id="rId10"/>
      <w:pgSz w:w="11900" w:h="16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912B" w14:textId="77777777" w:rsidR="00FB61B6" w:rsidRDefault="00FB61B6" w:rsidP="00D47962">
      <w:pPr>
        <w:spacing w:after="0" w:line="240" w:lineRule="auto"/>
      </w:pPr>
      <w:r>
        <w:separator/>
      </w:r>
    </w:p>
  </w:endnote>
  <w:endnote w:type="continuationSeparator" w:id="0">
    <w:p w14:paraId="6EF2DBC9" w14:textId="77777777" w:rsidR="00FB61B6" w:rsidRDefault="00FB61B6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ter">
    <w:panose1 w:val="02000503000000020004"/>
    <w:charset w:val="00"/>
    <w:family w:val="auto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0FE9E9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8D6B21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4E04D5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1C0F8F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0558" w14:textId="77777777" w:rsidR="00FB61B6" w:rsidRDefault="00FB61B6" w:rsidP="00D47962">
      <w:pPr>
        <w:spacing w:after="0" w:line="240" w:lineRule="auto"/>
      </w:pPr>
      <w:r>
        <w:separator/>
      </w:r>
    </w:p>
  </w:footnote>
  <w:footnote w:type="continuationSeparator" w:id="0">
    <w:p w14:paraId="4EF879DE" w14:textId="77777777" w:rsidR="00FB61B6" w:rsidRDefault="00FB61B6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05"/>
    <w:rsid w:val="00127B6E"/>
    <w:rsid w:val="0017103D"/>
    <w:rsid w:val="001B5FB6"/>
    <w:rsid w:val="00223231"/>
    <w:rsid w:val="00226A0D"/>
    <w:rsid w:val="00336248"/>
    <w:rsid w:val="00431707"/>
    <w:rsid w:val="00490D9D"/>
    <w:rsid w:val="004D206A"/>
    <w:rsid w:val="004E25E3"/>
    <w:rsid w:val="00560EAE"/>
    <w:rsid w:val="005928B0"/>
    <w:rsid w:val="005C7E4D"/>
    <w:rsid w:val="007607C0"/>
    <w:rsid w:val="008058B5"/>
    <w:rsid w:val="008115CB"/>
    <w:rsid w:val="009D4553"/>
    <w:rsid w:val="00A40485"/>
    <w:rsid w:val="00CE25F9"/>
    <w:rsid w:val="00CF41B2"/>
    <w:rsid w:val="00CF4636"/>
    <w:rsid w:val="00D1336D"/>
    <w:rsid w:val="00D47962"/>
    <w:rsid w:val="00E13B6A"/>
    <w:rsid w:val="00E40405"/>
    <w:rsid w:val="00FB61B6"/>
    <w:rsid w:val="00FC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CC41"/>
  <w15:chartTrackingRefBased/>
  <w15:docId w15:val="{4040662D-4D50-1D45-8C3D-84481B7A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21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_template_cs-21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lab_template_cs-212.dotx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2</cp:revision>
  <cp:lastPrinted>2026-03-02T06:35:00Z</cp:lastPrinted>
  <dcterms:created xsi:type="dcterms:W3CDTF">2026-03-02T06:37:00Z</dcterms:created>
  <dcterms:modified xsi:type="dcterms:W3CDTF">2026-03-02T06:37:00Z</dcterms:modified>
</cp:coreProperties>
</file>